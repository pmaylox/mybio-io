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D3D02" w14:textId="76358792" w:rsidR="00A769E6" w:rsidRDefault="001E2C13">
      <w:pPr>
        <w:pStyle w:val="Title"/>
      </w:pPr>
      <w:r>
        <w:t>Webpage outline</w:t>
      </w:r>
    </w:p>
    <w:p w14:paraId="646A3D48" w14:textId="7964F061" w:rsidR="00C55AE2" w:rsidRDefault="001E2C13" w:rsidP="00C55AE2">
      <w:pPr>
        <w:pStyle w:val="Heading1"/>
      </w:pPr>
      <w:proofErr w:type="gramStart"/>
      <w:r>
        <w:t>sprites</w:t>
      </w:r>
      <w:proofErr w:type="gramEnd"/>
    </w:p>
    <w:p w14:paraId="5ABDDEE7" w14:textId="3107C2FA" w:rsidR="00A769E6" w:rsidRPr="00C23470" w:rsidRDefault="001E2C13">
      <w:pPr>
        <w:pStyle w:val="Heading2"/>
        <w:rPr>
          <w:strike/>
        </w:rPr>
      </w:pPr>
      <w:r w:rsidRPr="00C23470">
        <w:rPr>
          <w:strike/>
        </w:rPr>
        <w:t>Header/bio</w:t>
      </w:r>
    </w:p>
    <w:p w14:paraId="411D2566" w14:textId="67BA9CA9" w:rsidR="00A769E6" w:rsidRPr="00C23470" w:rsidRDefault="001E2C13">
      <w:pPr>
        <w:pStyle w:val="Heading2"/>
        <w:rPr>
          <w:strike/>
        </w:rPr>
      </w:pPr>
      <w:r w:rsidRPr="00C23470">
        <w:rPr>
          <w:strike/>
        </w:rPr>
        <w:t>Make them hyperlinks with page names underneath</w:t>
      </w:r>
    </w:p>
    <w:p w14:paraId="16309FF6" w14:textId="20D40C48" w:rsidR="00A769E6" w:rsidRPr="00C23470" w:rsidRDefault="001E2C13">
      <w:pPr>
        <w:pStyle w:val="Heading2"/>
        <w:rPr>
          <w:strike/>
        </w:rPr>
      </w:pPr>
      <w:r w:rsidRPr="00C23470">
        <w:rPr>
          <w:strike/>
        </w:rPr>
        <w:t>Sprite names</w:t>
      </w:r>
    </w:p>
    <w:p w14:paraId="3B63362C" w14:textId="3662E3ED" w:rsidR="001E2C13" w:rsidRPr="00C23470" w:rsidRDefault="001E2C13" w:rsidP="001E2C13">
      <w:pPr>
        <w:pStyle w:val="Heading2"/>
        <w:numPr>
          <w:ilvl w:val="1"/>
          <w:numId w:val="4"/>
        </w:numPr>
        <w:rPr>
          <w:strike/>
        </w:rPr>
      </w:pPr>
      <w:r w:rsidRPr="00C23470">
        <w:rPr>
          <w:strike/>
        </w:rPr>
        <w:t>Home</w:t>
      </w:r>
    </w:p>
    <w:p w14:paraId="28D94A34" w14:textId="52DAB7BF" w:rsidR="001E2C13" w:rsidRPr="00C23470" w:rsidRDefault="001E2C13" w:rsidP="001E2C13">
      <w:pPr>
        <w:pStyle w:val="Heading2"/>
        <w:numPr>
          <w:ilvl w:val="1"/>
          <w:numId w:val="4"/>
        </w:numPr>
        <w:rPr>
          <w:strike/>
        </w:rPr>
      </w:pPr>
      <w:r w:rsidRPr="00C23470">
        <w:rPr>
          <w:strike/>
        </w:rPr>
        <w:t>Me</w:t>
      </w:r>
    </w:p>
    <w:p w14:paraId="331569E9" w14:textId="59DDA699" w:rsidR="001E2C13" w:rsidRPr="00C23470" w:rsidRDefault="001E2C13" w:rsidP="001E2C13">
      <w:pPr>
        <w:pStyle w:val="Heading2"/>
        <w:numPr>
          <w:ilvl w:val="1"/>
          <w:numId w:val="4"/>
        </w:numPr>
        <w:rPr>
          <w:strike/>
        </w:rPr>
      </w:pPr>
      <w:proofErr w:type="spellStart"/>
      <w:r w:rsidRPr="00C23470">
        <w:rPr>
          <w:strike/>
        </w:rPr>
        <w:t>miniMe</w:t>
      </w:r>
      <w:proofErr w:type="spellEnd"/>
    </w:p>
    <w:p w14:paraId="7BB58559" w14:textId="4080A60C" w:rsidR="001E2C13" w:rsidRPr="00C23470" w:rsidRDefault="001E2C13" w:rsidP="001E2C13">
      <w:pPr>
        <w:pStyle w:val="Heading2"/>
        <w:numPr>
          <w:ilvl w:val="1"/>
          <w:numId w:val="4"/>
        </w:numPr>
        <w:rPr>
          <w:strike/>
        </w:rPr>
      </w:pPr>
      <w:r w:rsidRPr="00C23470">
        <w:rPr>
          <w:strike/>
        </w:rPr>
        <w:t>music</w:t>
      </w:r>
    </w:p>
    <w:p w14:paraId="5654FE36" w14:textId="651C3C2A" w:rsidR="001E2C13" w:rsidRPr="00C23470" w:rsidRDefault="001E2C13" w:rsidP="001E2C13">
      <w:pPr>
        <w:pStyle w:val="Heading2"/>
        <w:numPr>
          <w:ilvl w:val="1"/>
          <w:numId w:val="4"/>
        </w:numPr>
        <w:rPr>
          <w:strike/>
        </w:rPr>
      </w:pPr>
      <w:r w:rsidRPr="00C23470">
        <w:rPr>
          <w:strike/>
        </w:rPr>
        <w:t>dogs</w:t>
      </w:r>
    </w:p>
    <w:p w14:paraId="4BC5B20B" w14:textId="20DD9B45" w:rsidR="001E2C13" w:rsidRPr="00C23470" w:rsidRDefault="001E2C13" w:rsidP="001E2C13">
      <w:pPr>
        <w:pStyle w:val="Heading2"/>
        <w:numPr>
          <w:ilvl w:val="1"/>
          <w:numId w:val="4"/>
        </w:numPr>
        <w:rPr>
          <w:strike/>
        </w:rPr>
      </w:pPr>
      <w:r w:rsidRPr="00C23470">
        <w:rPr>
          <w:strike/>
        </w:rPr>
        <w:t>cats</w:t>
      </w:r>
    </w:p>
    <w:p w14:paraId="6F219BDE" w14:textId="246565D9" w:rsidR="001E2C13" w:rsidRPr="00C23470" w:rsidRDefault="001E2C13" w:rsidP="001E2C13">
      <w:pPr>
        <w:pStyle w:val="Heading2"/>
        <w:numPr>
          <w:ilvl w:val="1"/>
          <w:numId w:val="4"/>
        </w:numPr>
        <w:rPr>
          <w:strike/>
        </w:rPr>
      </w:pPr>
      <w:r w:rsidRPr="00C23470">
        <w:rPr>
          <w:strike/>
        </w:rPr>
        <w:t>chicken</w:t>
      </w:r>
    </w:p>
    <w:p w14:paraId="6275550A" w14:textId="2AEA7210" w:rsidR="00A769E6" w:rsidRDefault="001E2C13">
      <w:pPr>
        <w:pStyle w:val="Heading1"/>
      </w:pPr>
      <w:r>
        <w:t>fix titles on all pages</w:t>
      </w:r>
    </w:p>
    <w:p w14:paraId="3D354CC0" w14:textId="42079AF5" w:rsidR="00A769E6" w:rsidRDefault="001E2C13" w:rsidP="001E2C13">
      <w:pPr>
        <w:pStyle w:val="Heading2"/>
        <w:numPr>
          <w:ilvl w:val="0"/>
          <w:numId w:val="10"/>
        </w:numPr>
      </w:pPr>
      <w:r>
        <w:t>every page is defaulted to index.html</w:t>
      </w:r>
    </w:p>
    <w:p w14:paraId="40CE4687" w14:textId="702C34BB" w:rsidR="00A769E6" w:rsidRDefault="001E2C13">
      <w:pPr>
        <w:pStyle w:val="Heading1"/>
      </w:pPr>
      <w:r>
        <w:t>content</w:t>
      </w:r>
    </w:p>
    <w:p w14:paraId="44748EA5" w14:textId="3962DA14" w:rsidR="00A769E6" w:rsidRDefault="001E2C13">
      <w:pPr>
        <w:pStyle w:val="Heading2"/>
        <w:numPr>
          <w:ilvl w:val="0"/>
          <w:numId w:val="17"/>
        </w:numPr>
      </w:pPr>
      <w:r>
        <w:t>index.html</w:t>
      </w:r>
      <w:r>
        <w:tab/>
      </w:r>
      <w:r>
        <w:tab/>
      </w:r>
    </w:p>
    <w:p w14:paraId="46913578" w14:textId="77777777" w:rsidR="00A769E6" w:rsidRDefault="00000000">
      <w:pPr>
        <w:pStyle w:val="Heading3"/>
        <w:numPr>
          <w:ilvl w:val="0"/>
          <w:numId w:val="18"/>
        </w:numPr>
      </w:pPr>
      <w:sdt>
        <w:sdtPr>
          <w:id w:val="-1199079098"/>
          <w:placeholder>
            <w:docPart w:val="4CBEA41B4CB045CDBCE7BCCD0D9D58C5"/>
          </w:placeholder>
          <w:temporary/>
          <w:showingPlcHdr/>
          <w15:appearance w15:val="hidden"/>
        </w:sdtPr>
        <w:sdtContent>
          <w:r w:rsidR="00C55AE2">
            <w:t>Example</w:t>
          </w:r>
        </w:sdtContent>
      </w:sdt>
    </w:p>
    <w:p w14:paraId="4BBD1B27" w14:textId="77777777" w:rsidR="00A769E6" w:rsidRDefault="00000000">
      <w:pPr>
        <w:pStyle w:val="Heading3"/>
      </w:pPr>
      <w:sdt>
        <w:sdtPr>
          <w:id w:val="-1635867108"/>
          <w:placeholder>
            <w:docPart w:val="E8F25C012DA04659B397CF0E1899782E"/>
          </w:placeholder>
          <w:temporary/>
          <w:showingPlcHdr/>
          <w15:appearance w15:val="hidden"/>
        </w:sdtPr>
        <w:sdtContent>
          <w:r w:rsidR="00C55AE2">
            <w:t>Example</w:t>
          </w:r>
        </w:sdtContent>
      </w:sdt>
    </w:p>
    <w:p w14:paraId="30C789DA" w14:textId="07823DBB" w:rsidR="00A769E6" w:rsidRDefault="001E2C13">
      <w:pPr>
        <w:pStyle w:val="Heading2"/>
        <w:numPr>
          <w:ilvl w:val="0"/>
          <w:numId w:val="17"/>
        </w:numPr>
      </w:pPr>
      <w:r>
        <w:t>About.html</w:t>
      </w:r>
    </w:p>
    <w:p w14:paraId="72002C23" w14:textId="77777777" w:rsidR="00A769E6" w:rsidRDefault="00000000">
      <w:pPr>
        <w:pStyle w:val="Heading3"/>
        <w:numPr>
          <w:ilvl w:val="0"/>
          <w:numId w:val="19"/>
        </w:numPr>
      </w:pPr>
      <w:sdt>
        <w:sdtPr>
          <w:id w:val="783241424"/>
          <w:placeholder>
            <w:docPart w:val="9DC40719AC4841E2A15E3933C620EC09"/>
          </w:placeholder>
          <w:temporary/>
          <w:showingPlcHdr/>
          <w15:appearance w15:val="hidden"/>
        </w:sdtPr>
        <w:sdtContent>
          <w:r w:rsidR="00C55AE2">
            <w:t>Example</w:t>
          </w:r>
        </w:sdtContent>
      </w:sdt>
    </w:p>
    <w:p w14:paraId="0BAA208C" w14:textId="77777777" w:rsidR="00A769E6" w:rsidRDefault="00000000">
      <w:pPr>
        <w:pStyle w:val="Heading3"/>
      </w:pPr>
      <w:sdt>
        <w:sdtPr>
          <w:id w:val="-1631624029"/>
          <w:placeholder>
            <w:docPart w:val="D5D60C52FDC0450BA933841476A4A708"/>
          </w:placeholder>
          <w:temporary/>
          <w:showingPlcHdr/>
          <w15:appearance w15:val="hidden"/>
        </w:sdtPr>
        <w:sdtContent>
          <w:r w:rsidR="00C55AE2">
            <w:t>Example</w:t>
          </w:r>
        </w:sdtContent>
      </w:sdt>
    </w:p>
    <w:p w14:paraId="18AF48A5" w14:textId="0AFF30F9" w:rsidR="00A769E6" w:rsidRDefault="001E2C13" w:rsidP="001E2C13">
      <w:pPr>
        <w:pStyle w:val="Heading2"/>
        <w:numPr>
          <w:ilvl w:val="0"/>
          <w:numId w:val="17"/>
        </w:numPr>
      </w:pPr>
      <w:r>
        <w:t>Chef.html</w:t>
      </w:r>
      <w:r>
        <w:tab/>
      </w:r>
    </w:p>
    <w:p w14:paraId="0DFCD7C0" w14:textId="44A3F922" w:rsidR="001E2C13" w:rsidRDefault="001E2C13" w:rsidP="001E2C13">
      <w:pPr>
        <w:pStyle w:val="Heading2"/>
        <w:numPr>
          <w:ilvl w:val="0"/>
          <w:numId w:val="40"/>
        </w:numPr>
      </w:pPr>
      <w:r>
        <w:t>Ex</w:t>
      </w:r>
    </w:p>
    <w:p w14:paraId="5FA70165" w14:textId="550FF4DC" w:rsidR="001E2C13" w:rsidRDefault="001E2C13" w:rsidP="001E2C13">
      <w:pPr>
        <w:pStyle w:val="Heading2"/>
        <w:numPr>
          <w:ilvl w:val="0"/>
          <w:numId w:val="40"/>
        </w:numPr>
      </w:pPr>
      <w:r>
        <w:t>ex</w:t>
      </w:r>
    </w:p>
    <w:p w14:paraId="63B46E28" w14:textId="77777777" w:rsidR="004474F9" w:rsidRDefault="004474F9" w:rsidP="004474F9">
      <w:pPr>
        <w:pStyle w:val="Heading2"/>
        <w:numPr>
          <w:ilvl w:val="0"/>
          <w:numId w:val="0"/>
        </w:numPr>
      </w:pPr>
    </w:p>
    <w:p w14:paraId="0E60687D" w14:textId="37EEEADA" w:rsidR="001E2C13" w:rsidRDefault="001E2C13" w:rsidP="004474F9">
      <w:pPr>
        <w:pStyle w:val="Heading2"/>
        <w:numPr>
          <w:ilvl w:val="0"/>
          <w:numId w:val="17"/>
        </w:numPr>
      </w:pPr>
      <w:r>
        <w:lastRenderedPageBreak/>
        <w:t>Music.html</w:t>
      </w:r>
    </w:p>
    <w:p w14:paraId="4FA9E43D" w14:textId="652D2413" w:rsidR="004474F9" w:rsidRDefault="004474F9" w:rsidP="004474F9">
      <w:pPr>
        <w:pStyle w:val="Heading2"/>
        <w:numPr>
          <w:ilvl w:val="1"/>
          <w:numId w:val="17"/>
        </w:numPr>
      </w:pPr>
      <w:r>
        <w:t>Ex</w:t>
      </w:r>
    </w:p>
    <w:p w14:paraId="041DE595" w14:textId="506BA0E3" w:rsidR="004474F9" w:rsidRDefault="004474F9" w:rsidP="004474F9">
      <w:pPr>
        <w:pStyle w:val="Heading2"/>
        <w:numPr>
          <w:ilvl w:val="1"/>
          <w:numId w:val="17"/>
        </w:numPr>
      </w:pPr>
      <w:r>
        <w:t>ex</w:t>
      </w:r>
    </w:p>
    <w:p w14:paraId="0262586C" w14:textId="33B5A1B3" w:rsidR="001E2C13" w:rsidRDefault="001E2C13" w:rsidP="001E2C13">
      <w:pPr>
        <w:pStyle w:val="Heading2"/>
        <w:numPr>
          <w:ilvl w:val="0"/>
          <w:numId w:val="17"/>
        </w:numPr>
      </w:pPr>
      <w:r>
        <w:t>Dogs.html</w:t>
      </w:r>
    </w:p>
    <w:p w14:paraId="6B62F49B" w14:textId="34E245A4" w:rsidR="004474F9" w:rsidRDefault="004474F9" w:rsidP="004474F9">
      <w:pPr>
        <w:pStyle w:val="Heading2"/>
        <w:numPr>
          <w:ilvl w:val="1"/>
          <w:numId w:val="17"/>
        </w:numPr>
      </w:pPr>
      <w:r>
        <w:t>Ex</w:t>
      </w:r>
    </w:p>
    <w:p w14:paraId="20B94913" w14:textId="10BF401A" w:rsidR="004474F9" w:rsidRDefault="004474F9" w:rsidP="004474F9">
      <w:pPr>
        <w:pStyle w:val="Heading2"/>
        <w:numPr>
          <w:ilvl w:val="1"/>
          <w:numId w:val="17"/>
        </w:numPr>
      </w:pPr>
      <w:r>
        <w:t>ex</w:t>
      </w:r>
    </w:p>
    <w:p w14:paraId="28568C56" w14:textId="70FBE1DD" w:rsidR="001E2C13" w:rsidRDefault="001E2C13" w:rsidP="001E2C13">
      <w:pPr>
        <w:pStyle w:val="Heading2"/>
        <w:numPr>
          <w:ilvl w:val="0"/>
          <w:numId w:val="17"/>
        </w:numPr>
      </w:pPr>
      <w:r>
        <w:t>Cats.html</w:t>
      </w:r>
    </w:p>
    <w:p w14:paraId="0055DA38" w14:textId="7B3FD9DA" w:rsidR="004474F9" w:rsidRDefault="004474F9" w:rsidP="004474F9">
      <w:pPr>
        <w:pStyle w:val="Heading2"/>
        <w:numPr>
          <w:ilvl w:val="1"/>
          <w:numId w:val="17"/>
        </w:numPr>
      </w:pPr>
      <w:r>
        <w:t>Ex</w:t>
      </w:r>
    </w:p>
    <w:p w14:paraId="1A02A71E" w14:textId="0DA5C642" w:rsidR="004474F9" w:rsidRDefault="004474F9" w:rsidP="004474F9">
      <w:pPr>
        <w:pStyle w:val="Heading2"/>
        <w:numPr>
          <w:ilvl w:val="1"/>
          <w:numId w:val="17"/>
        </w:numPr>
      </w:pPr>
      <w:r>
        <w:t>ex</w:t>
      </w:r>
    </w:p>
    <w:p w14:paraId="5D74594F" w14:textId="0F87078C" w:rsidR="001E2C13" w:rsidRDefault="004474F9" w:rsidP="001E2C13">
      <w:pPr>
        <w:pStyle w:val="Heading2"/>
        <w:numPr>
          <w:ilvl w:val="0"/>
          <w:numId w:val="17"/>
        </w:numPr>
      </w:pPr>
      <w:r>
        <w:t>C</w:t>
      </w:r>
      <w:r w:rsidR="001E2C13">
        <w:t>hicken</w:t>
      </w:r>
      <w:r>
        <w:t>.html</w:t>
      </w:r>
    </w:p>
    <w:p w14:paraId="11731D3E" w14:textId="46539DED" w:rsidR="004474F9" w:rsidRDefault="004474F9" w:rsidP="004474F9">
      <w:pPr>
        <w:pStyle w:val="Heading2"/>
        <w:numPr>
          <w:ilvl w:val="1"/>
          <w:numId w:val="17"/>
        </w:numPr>
      </w:pPr>
      <w:r>
        <w:t>Ex</w:t>
      </w:r>
    </w:p>
    <w:p w14:paraId="200ACE75" w14:textId="3D70AA42" w:rsidR="004474F9" w:rsidRDefault="004474F9" w:rsidP="004474F9">
      <w:pPr>
        <w:pStyle w:val="Heading2"/>
        <w:numPr>
          <w:ilvl w:val="1"/>
          <w:numId w:val="17"/>
        </w:numPr>
      </w:pPr>
      <w:proofErr w:type="spellStart"/>
      <w:r>
        <w:t>wx</w:t>
      </w:r>
      <w:proofErr w:type="spellEnd"/>
    </w:p>
    <w:p w14:paraId="178294BF" w14:textId="2C462527" w:rsidR="00A769E6" w:rsidRDefault="00A769E6" w:rsidP="004474F9">
      <w:pPr>
        <w:pStyle w:val="Heading3"/>
        <w:numPr>
          <w:ilvl w:val="0"/>
          <w:numId w:val="0"/>
        </w:numPr>
        <w:ind w:left="720"/>
      </w:pPr>
    </w:p>
    <w:sectPr w:rsidR="00A769E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B6759" w14:textId="77777777" w:rsidR="005C1E7F" w:rsidRDefault="005C1E7F">
      <w:pPr>
        <w:spacing w:after="0" w:line="240" w:lineRule="auto"/>
      </w:pPr>
      <w:r>
        <w:separator/>
      </w:r>
    </w:p>
  </w:endnote>
  <w:endnote w:type="continuationSeparator" w:id="0">
    <w:p w14:paraId="4535F4B8" w14:textId="77777777" w:rsidR="005C1E7F" w:rsidRDefault="005C1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08B3" w14:textId="77777777" w:rsidR="005C1E7F" w:rsidRDefault="005C1E7F">
      <w:pPr>
        <w:spacing w:after="0" w:line="240" w:lineRule="auto"/>
      </w:pPr>
      <w:r>
        <w:separator/>
      </w:r>
    </w:p>
  </w:footnote>
  <w:footnote w:type="continuationSeparator" w:id="0">
    <w:p w14:paraId="2D728C8F" w14:textId="77777777" w:rsidR="005C1E7F" w:rsidRDefault="005C1E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F0F28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3166C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3A89B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E90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98E3A9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A050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844E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83A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C4A39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642BC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E24865"/>
    <w:multiLevelType w:val="hybridMultilevel"/>
    <w:tmpl w:val="1E6A4BB0"/>
    <w:lvl w:ilvl="0" w:tplc="1000223C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A12AE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595798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DC52CF"/>
    <w:multiLevelType w:val="hybridMultilevel"/>
    <w:tmpl w:val="18A49E2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28E36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CA54546"/>
    <w:multiLevelType w:val="hybridMultilevel"/>
    <w:tmpl w:val="D07CAF4A"/>
    <w:lvl w:ilvl="0" w:tplc="671E6C1C">
      <w:start w:val="1"/>
      <w:numFmt w:val="decimal"/>
      <w:pStyle w:val="Heading3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6" w15:restartNumberingAfterBreak="0">
    <w:nsid w:val="4B9C6953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C009B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544CE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1CE0DCB"/>
    <w:multiLevelType w:val="multilevel"/>
    <w:tmpl w:val="14EAA40A"/>
    <w:lvl w:ilvl="0">
      <w:start w:val="1"/>
      <w:numFmt w:val="decimal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40" w:firstLine="0"/>
      </w:pPr>
    </w:lvl>
    <w:lvl w:ilvl="2">
      <w:start w:val="1"/>
      <w:numFmt w:val="decimal"/>
      <w:lvlText w:val="%3."/>
      <w:lvlJc w:val="left"/>
      <w:pPr>
        <w:ind w:left="2160" w:firstLine="0"/>
      </w:pPr>
    </w:lvl>
    <w:lvl w:ilvl="3">
      <w:start w:val="1"/>
      <w:numFmt w:val="lowerLetter"/>
      <w:lvlText w:val="%4)"/>
      <w:lvlJc w:val="left"/>
      <w:pPr>
        <w:ind w:left="2880" w:firstLine="0"/>
      </w:pPr>
    </w:lvl>
    <w:lvl w:ilvl="4">
      <w:start w:val="1"/>
      <w:numFmt w:val="decimal"/>
      <w:lvlText w:val="(%5)"/>
      <w:lvlJc w:val="left"/>
      <w:pPr>
        <w:ind w:left="3600" w:firstLine="0"/>
      </w:pPr>
    </w:lvl>
    <w:lvl w:ilvl="5">
      <w:start w:val="1"/>
      <w:numFmt w:val="lowerLetter"/>
      <w:lvlText w:val="(%6)"/>
      <w:lvlJc w:val="left"/>
      <w:pPr>
        <w:ind w:left="4320" w:firstLine="0"/>
      </w:pPr>
    </w:lvl>
    <w:lvl w:ilvl="6">
      <w:start w:val="1"/>
      <w:numFmt w:val="lowerRoman"/>
      <w:lvlText w:val="(%7)"/>
      <w:lvlJc w:val="left"/>
      <w:pPr>
        <w:ind w:left="5040" w:firstLine="0"/>
      </w:pPr>
    </w:lvl>
    <w:lvl w:ilvl="7">
      <w:start w:val="1"/>
      <w:numFmt w:val="lowerLetter"/>
      <w:lvlText w:val="(%8)"/>
      <w:lvlJc w:val="left"/>
      <w:pPr>
        <w:ind w:left="5760" w:firstLine="0"/>
      </w:pPr>
    </w:lvl>
    <w:lvl w:ilvl="8">
      <w:start w:val="1"/>
      <w:numFmt w:val="lowerRoman"/>
      <w:lvlText w:val="(%9)"/>
      <w:lvlJc w:val="left"/>
      <w:pPr>
        <w:ind w:left="6480" w:firstLine="0"/>
      </w:pPr>
    </w:lvl>
  </w:abstractNum>
  <w:abstractNum w:abstractNumId="20" w15:restartNumberingAfterBreak="0">
    <w:nsid w:val="5D5418B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4E15559"/>
    <w:multiLevelType w:val="hybridMultilevel"/>
    <w:tmpl w:val="46E4EE38"/>
    <w:lvl w:ilvl="0" w:tplc="951E3734">
      <w:start w:val="1"/>
      <w:numFmt w:val="upperRoman"/>
      <w:lvlText w:val="%1."/>
      <w:lvlJc w:val="righ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EB6AC8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8726F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78790137"/>
    <w:multiLevelType w:val="hybridMultilevel"/>
    <w:tmpl w:val="B192B76E"/>
    <w:lvl w:ilvl="0" w:tplc="31225F5E">
      <w:start w:val="1"/>
      <w:numFmt w:val="lowerLetter"/>
      <w:pStyle w:val="Heading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B890F90"/>
    <w:multiLevelType w:val="hybridMultilevel"/>
    <w:tmpl w:val="8DB26004"/>
    <w:lvl w:ilvl="0" w:tplc="0409000F">
      <w:start w:val="1"/>
      <w:numFmt w:val="decimal"/>
      <w:lvlText w:val="%1."/>
      <w:lvlJc w:val="left"/>
      <w:pPr>
        <w:ind w:left="1368" w:hanging="360"/>
      </w:p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26" w15:restartNumberingAfterBreak="0">
    <w:nsid w:val="7CD7250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64715510">
    <w:abstractNumId w:val="9"/>
  </w:num>
  <w:num w:numId="2" w16cid:durableId="1935355506">
    <w:abstractNumId w:val="7"/>
  </w:num>
  <w:num w:numId="3" w16cid:durableId="625699142">
    <w:abstractNumId w:val="21"/>
  </w:num>
  <w:num w:numId="4" w16cid:durableId="1830247258">
    <w:abstractNumId w:val="10"/>
  </w:num>
  <w:num w:numId="5" w16cid:durableId="234753440">
    <w:abstractNumId w:val="10"/>
    <w:lvlOverride w:ilvl="0">
      <w:startOverride w:val="1"/>
    </w:lvlOverride>
  </w:num>
  <w:num w:numId="6" w16cid:durableId="835650061">
    <w:abstractNumId w:val="10"/>
    <w:lvlOverride w:ilvl="0">
      <w:startOverride w:val="1"/>
    </w:lvlOverride>
  </w:num>
  <w:num w:numId="7" w16cid:durableId="937635122">
    <w:abstractNumId w:val="10"/>
    <w:lvlOverride w:ilvl="0">
      <w:startOverride w:val="1"/>
    </w:lvlOverride>
  </w:num>
  <w:num w:numId="8" w16cid:durableId="656420827">
    <w:abstractNumId w:val="10"/>
    <w:lvlOverride w:ilvl="0">
      <w:startOverride w:val="1"/>
    </w:lvlOverride>
  </w:num>
  <w:num w:numId="9" w16cid:durableId="826432776">
    <w:abstractNumId w:val="10"/>
    <w:lvlOverride w:ilvl="0">
      <w:startOverride w:val="1"/>
    </w:lvlOverride>
  </w:num>
  <w:num w:numId="10" w16cid:durableId="1891988396">
    <w:abstractNumId w:val="17"/>
  </w:num>
  <w:num w:numId="11" w16cid:durableId="1929193356">
    <w:abstractNumId w:val="22"/>
  </w:num>
  <w:num w:numId="12" w16cid:durableId="959652918">
    <w:abstractNumId w:val="19"/>
  </w:num>
  <w:num w:numId="13" w16cid:durableId="783233525">
    <w:abstractNumId w:val="15"/>
  </w:num>
  <w:num w:numId="14" w16cid:durableId="821241049">
    <w:abstractNumId w:val="15"/>
    <w:lvlOverride w:ilvl="0">
      <w:startOverride w:val="1"/>
    </w:lvlOverride>
  </w:num>
  <w:num w:numId="15" w16cid:durableId="1762876618">
    <w:abstractNumId w:val="15"/>
    <w:lvlOverride w:ilvl="0">
      <w:startOverride w:val="1"/>
    </w:lvlOverride>
  </w:num>
  <w:num w:numId="16" w16cid:durableId="584655075">
    <w:abstractNumId w:val="15"/>
    <w:lvlOverride w:ilvl="0">
      <w:startOverride w:val="1"/>
    </w:lvlOverride>
  </w:num>
  <w:num w:numId="17" w16cid:durableId="882137121">
    <w:abstractNumId w:val="12"/>
  </w:num>
  <w:num w:numId="18" w16cid:durableId="1778677275">
    <w:abstractNumId w:val="15"/>
    <w:lvlOverride w:ilvl="0">
      <w:startOverride w:val="1"/>
    </w:lvlOverride>
  </w:num>
  <w:num w:numId="19" w16cid:durableId="1180238297">
    <w:abstractNumId w:val="15"/>
    <w:lvlOverride w:ilvl="0">
      <w:startOverride w:val="1"/>
    </w:lvlOverride>
  </w:num>
  <w:num w:numId="20" w16cid:durableId="1892231806">
    <w:abstractNumId w:val="15"/>
    <w:lvlOverride w:ilvl="0">
      <w:startOverride w:val="1"/>
    </w:lvlOverride>
  </w:num>
  <w:num w:numId="21" w16cid:durableId="883832223">
    <w:abstractNumId w:val="16"/>
  </w:num>
  <w:num w:numId="22" w16cid:durableId="269431754">
    <w:abstractNumId w:val="15"/>
    <w:lvlOverride w:ilvl="0">
      <w:startOverride w:val="1"/>
    </w:lvlOverride>
  </w:num>
  <w:num w:numId="23" w16cid:durableId="171186901">
    <w:abstractNumId w:val="15"/>
    <w:lvlOverride w:ilvl="0">
      <w:startOverride w:val="1"/>
    </w:lvlOverride>
  </w:num>
  <w:num w:numId="24" w16cid:durableId="771625866">
    <w:abstractNumId w:val="24"/>
  </w:num>
  <w:num w:numId="25" w16cid:durableId="366032369">
    <w:abstractNumId w:val="26"/>
  </w:num>
  <w:num w:numId="26" w16cid:durableId="493956033">
    <w:abstractNumId w:val="14"/>
  </w:num>
  <w:num w:numId="27" w16cid:durableId="1506169500">
    <w:abstractNumId w:val="18"/>
  </w:num>
  <w:num w:numId="28" w16cid:durableId="1182088414">
    <w:abstractNumId w:val="6"/>
  </w:num>
  <w:num w:numId="29" w16cid:durableId="1562401752">
    <w:abstractNumId w:val="5"/>
  </w:num>
  <w:num w:numId="30" w16cid:durableId="1560093334">
    <w:abstractNumId w:val="4"/>
  </w:num>
  <w:num w:numId="31" w16cid:durableId="501362241">
    <w:abstractNumId w:val="8"/>
  </w:num>
  <w:num w:numId="32" w16cid:durableId="2033913763">
    <w:abstractNumId w:val="3"/>
  </w:num>
  <w:num w:numId="33" w16cid:durableId="1668825529">
    <w:abstractNumId w:val="2"/>
  </w:num>
  <w:num w:numId="34" w16cid:durableId="1848250722">
    <w:abstractNumId w:val="1"/>
  </w:num>
  <w:num w:numId="35" w16cid:durableId="2103868855">
    <w:abstractNumId w:val="0"/>
  </w:num>
  <w:num w:numId="36" w16cid:durableId="264191415">
    <w:abstractNumId w:val="11"/>
  </w:num>
  <w:num w:numId="37" w16cid:durableId="2089574811">
    <w:abstractNumId w:val="23"/>
  </w:num>
  <w:num w:numId="38" w16cid:durableId="1268125914">
    <w:abstractNumId w:val="20"/>
  </w:num>
  <w:num w:numId="39" w16cid:durableId="2084597971">
    <w:abstractNumId w:val="13"/>
  </w:num>
  <w:num w:numId="40" w16cid:durableId="10777483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13"/>
    <w:rsid w:val="001324E3"/>
    <w:rsid w:val="001E2C13"/>
    <w:rsid w:val="0025690E"/>
    <w:rsid w:val="003E4B77"/>
    <w:rsid w:val="004474F9"/>
    <w:rsid w:val="005C1E7F"/>
    <w:rsid w:val="005E514F"/>
    <w:rsid w:val="00676AC7"/>
    <w:rsid w:val="0086238C"/>
    <w:rsid w:val="008B4470"/>
    <w:rsid w:val="008E752A"/>
    <w:rsid w:val="00983594"/>
    <w:rsid w:val="009A2ED4"/>
    <w:rsid w:val="009C2D95"/>
    <w:rsid w:val="009E3887"/>
    <w:rsid w:val="00A769E6"/>
    <w:rsid w:val="00B27C7C"/>
    <w:rsid w:val="00B40533"/>
    <w:rsid w:val="00B82878"/>
    <w:rsid w:val="00BC1F7A"/>
    <w:rsid w:val="00C23470"/>
    <w:rsid w:val="00C45DBF"/>
    <w:rsid w:val="00C55AE2"/>
    <w:rsid w:val="00C60ACE"/>
    <w:rsid w:val="00CA4076"/>
    <w:rsid w:val="00DC4DC8"/>
    <w:rsid w:val="00DE3BA9"/>
    <w:rsid w:val="00E01AD9"/>
    <w:rsid w:val="00FB12B7"/>
    <w:rsid w:val="00F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4322D1"/>
  <w15:chartTrackingRefBased/>
  <w15:docId w15:val="{4340E115-FC4C-43C1-947E-C0D7ADC5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F7A"/>
  </w:style>
  <w:style w:type="paragraph" w:styleId="Heading1">
    <w:name w:val="heading 1"/>
    <w:basedOn w:val="Normal"/>
    <w:next w:val="Heading2"/>
    <w:link w:val="Heading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numId w:val="4"/>
      </w:numPr>
      <w:outlineLvl w:val="1"/>
    </w:pPr>
  </w:style>
  <w:style w:type="paragraph" w:styleId="Heading3">
    <w:name w:val="heading 3"/>
    <w:basedOn w:val="Normal"/>
    <w:link w:val="Heading3Char"/>
    <w:uiPriority w:val="9"/>
    <w:unhideWhenUsed/>
    <w:qFormat/>
    <w:pPr>
      <w:numPr>
        <w:numId w:val="13"/>
      </w:numPr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numId w:val="24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470"/>
    <w:rPr>
      <w:b/>
      <w:bCs/>
    </w:rPr>
  </w:style>
  <w:style w:type="paragraph" w:styleId="Title">
    <w:name w:val="Title"/>
    <w:basedOn w:val="Normal"/>
    <w:next w:val="Normal"/>
    <w:link w:val="Title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rsid w:val="008B4470"/>
  </w:style>
  <w:style w:type="character" w:styleId="PlaceholderText">
    <w:name w:val="Placeholder Text"/>
    <w:basedOn w:val="DefaultParagraphFont"/>
    <w:uiPriority w:val="99"/>
    <w:semiHidden/>
    <w:rsid w:val="008B4470"/>
    <w:rPr>
      <w:color w:val="595959" w:themeColor="text1" w:themeTint="A6"/>
    </w:rPr>
  </w:style>
  <w:style w:type="paragraph" w:styleId="Footer">
    <w:name w:val="footer"/>
    <w:basedOn w:val="Normal"/>
    <w:link w:val="FooterChar"/>
    <w:uiPriority w:val="99"/>
    <w:qFormat/>
    <w:rsid w:val="00C55AE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AE2"/>
  </w:style>
  <w:style w:type="character" w:customStyle="1" w:styleId="Heading2Char">
    <w:name w:val="Heading 2 Char"/>
    <w:basedOn w:val="DefaultParagraphFont"/>
    <w:link w:val="Heading2"/>
    <w:uiPriority w:val="9"/>
    <w:rsid w:val="008B4470"/>
  </w:style>
  <w:style w:type="character" w:customStyle="1" w:styleId="Heading9Char">
    <w:name w:val="Heading 9 Char"/>
    <w:basedOn w:val="DefaultParagraphFont"/>
    <w:link w:val="Heading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470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B4470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B4470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8B447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4470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4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4470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B4470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B4470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4470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4470"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B4470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B4470"/>
    <w:rPr>
      <w:rFonts w:ascii="Consolas" w:hAnsi="Consolas"/>
      <w:szCs w:val="21"/>
    </w:rPr>
  </w:style>
  <w:style w:type="paragraph" w:styleId="Header">
    <w:name w:val="header"/>
    <w:basedOn w:val="Normal"/>
    <w:link w:val="HeaderChar"/>
    <w:uiPriority w:val="99"/>
    <w:qFormat/>
    <w:rsid w:val="00C55AE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AE2"/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55AE2"/>
    <w:rPr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55AE2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BlockText">
    <w:name w:val="Block Text"/>
    <w:basedOn w:val="Norma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mart\AppData\Roaming\Microsoft\Templates\Short%20essay%20outli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CBEA41B4CB045CDBCE7BCCD0D9D58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84CA3-55D0-4BB4-B472-7B858FD9A16F}"/>
      </w:docPartPr>
      <w:docPartBody>
        <w:p w:rsidR="00000000" w:rsidRDefault="00000000">
          <w:pPr>
            <w:pStyle w:val="4CBEA41B4CB045CDBCE7BCCD0D9D58C5"/>
          </w:pPr>
          <w:r>
            <w:t>Example</w:t>
          </w:r>
        </w:p>
      </w:docPartBody>
    </w:docPart>
    <w:docPart>
      <w:docPartPr>
        <w:name w:val="E8F25C012DA04659B397CF0E18997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A511A-1179-462B-9801-DBF0C5AB974C}"/>
      </w:docPartPr>
      <w:docPartBody>
        <w:p w:rsidR="00000000" w:rsidRDefault="00000000">
          <w:pPr>
            <w:pStyle w:val="E8F25C012DA04659B397CF0E1899782E"/>
          </w:pPr>
          <w:r>
            <w:t>Example</w:t>
          </w:r>
        </w:p>
      </w:docPartBody>
    </w:docPart>
    <w:docPart>
      <w:docPartPr>
        <w:name w:val="9DC40719AC4841E2A15E3933C620E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F19F74-1DC0-4216-BF7D-CCAB6B8AEE4B}"/>
      </w:docPartPr>
      <w:docPartBody>
        <w:p w:rsidR="00000000" w:rsidRDefault="00000000">
          <w:pPr>
            <w:pStyle w:val="9DC40719AC4841E2A15E3933C620EC09"/>
          </w:pPr>
          <w:r>
            <w:t>Example</w:t>
          </w:r>
        </w:p>
      </w:docPartBody>
    </w:docPart>
    <w:docPart>
      <w:docPartPr>
        <w:name w:val="D5D60C52FDC0450BA933841476A4A7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3BB219-F822-485A-936C-596974559722}"/>
      </w:docPartPr>
      <w:docPartBody>
        <w:p w:rsidR="00000000" w:rsidRDefault="00000000">
          <w:pPr>
            <w:pStyle w:val="D5D60C52FDC0450BA933841476A4A708"/>
          </w:pPr>
          <w:r>
            <w:t>Example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7BE"/>
    <w:rsid w:val="007777BE"/>
    <w:rsid w:val="00F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6BE5FD373C847FAB84E0E3CDADBD743">
    <w:name w:val="06BE5FD373C847FAB84E0E3CDADBD743"/>
  </w:style>
  <w:style w:type="paragraph" w:customStyle="1" w:styleId="B4DFC15746AC4260805C4FF977761237">
    <w:name w:val="B4DFC15746AC4260805C4FF977761237"/>
  </w:style>
  <w:style w:type="paragraph" w:customStyle="1" w:styleId="036995114AAF40E9B2B4B5638160DBD1">
    <w:name w:val="036995114AAF40E9B2B4B5638160DBD1"/>
  </w:style>
  <w:style w:type="paragraph" w:customStyle="1" w:styleId="90734B284E5E4CB5981E3D0A6D491DCC">
    <w:name w:val="90734B284E5E4CB5981E3D0A6D491DCC"/>
  </w:style>
  <w:style w:type="paragraph" w:customStyle="1" w:styleId="0C759EE743F041C9AF9E7395FD852881">
    <w:name w:val="0C759EE743F041C9AF9E7395FD852881"/>
  </w:style>
  <w:style w:type="paragraph" w:customStyle="1" w:styleId="A4CBBEA6EE7D462C9A854AF0D8B6D6C9">
    <w:name w:val="A4CBBEA6EE7D462C9A854AF0D8B6D6C9"/>
  </w:style>
  <w:style w:type="paragraph" w:customStyle="1" w:styleId="707F1E80E8844971A6B148C5290B61A8">
    <w:name w:val="707F1E80E8844971A6B148C5290B61A8"/>
  </w:style>
  <w:style w:type="paragraph" w:customStyle="1" w:styleId="4AFB7E3034EA442CB74B73486C258AF5">
    <w:name w:val="4AFB7E3034EA442CB74B73486C258AF5"/>
  </w:style>
  <w:style w:type="paragraph" w:customStyle="1" w:styleId="B20F7D16FA6346A6A9A260613526ABB9">
    <w:name w:val="B20F7D16FA6346A6A9A260613526ABB9"/>
  </w:style>
  <w:style w:type="paragraph" w:customStyle="1" w:styleId="1364C107925C49DBAF479D95CAAEF24F">
    <w:name w:val="1364C107925C49DBAF479D95CAAEF24F"/>
  </w:style>
  <w:style w:type="paragraph" w:customStyle="1" w:styleId="677198A2665A4E5D92825800D37FBCE0">
    <w:name w:val="677198A2665A4E5D92825800D37FBCE0"/>
  </w:style>
  <w:style w:type="paragraph" w:customStyle="1" w:styleId="BA50C28AD1794F91BEF581B8BD95F865">
    <w:name w:val="BA50C28AD1794F91BEF581B8BD95F865"/>
  </w:style>
  <w:style w:type="paragraph" w:customStyle="1" w:styleId="553B3CEBB1354890A3B18728F04668E6">
    <w:name w:val="553B3CEBB1354890A3B18728F04668E6"/>
  </w:style>
  <w:style w:type="paragraph" w:customStyle="1" w:styleId="6BEDD3BC25C74B8397B1C128B6CC409D">
    <w:name w:val="6BEDD3BC25C74B8397B1C128B6CC409D"/>
  </w:style>
  <w:style w:type="paragraph" w:customStyle="1" w:styleId="336E93EE358D4B8DAF403E125FCE3860">
    <w:name w:val="336E93EE358D4B8DAF403E125FCE3860"/>
  </w:style>
  <w:style w:type="paragraph" w:customStyle="1" w:styleId="6743D9AF4F39435A928436396449DDD1">
    <w:name w:val="6743D9AF4F39435A928436396449DDD1"/>
  </w:style>
  <w:style w:type="paragraph" w:customStyle="1" w:styleId="A76CA542B85E4C25BB061EBBF9EEEC11">
    <w:name w:val="A76CA542B85E4C25BB061EBBF9EEEC11"/>
  </w:style>
  <w:style w:type="paragraph" w:customStyle="1" w:styleId="4CBEA41B4CB045CDBCE7BCCD0D9D58C5">
    <w:name w:val="4CBEA41B4CB045CDBCE7BCCD0D9D58C5"/>
  </w:style>
  <w:style w:type="paragraph" w:customStyle="1" w:styleId="E8F25C012DA04659B397CF0E1899782E">
    <w:name w:val="E8F25C012DA04659B397CF0E1899782E"/>
  </w:style>
  <w:style w:type="paragraph" w:customStyle="1" w:styleId="02976A6741AA4335BDEE0F19025E5064">
    <w:name w:val="02976A6741AA4335BDEE0F19025E5064"/>
  </w:style>
  <w:style w:type="paragraph" w:customStyle="1" w:styleId="9DC40719AC4841E2A15E3933C620EC09">
    <w:name w:val="9DC40719AC4841E2A15E3933C620EC09"/>
  </w:style>
  <w:style w:type="paragraph" w:customStyle="1" w:styleId="D5D60C52FDC0450BA933841476A4A708">
    <w:name w:val="D5D60C52FDC0450BA933841476A4A708"/>
  </w:style>
  <w:style w:type="paragraph" w:customStyle="1" w:styleId="A860D43315E14ABABC0D4636B47CA20B">
    <w:name w:val="A860D43315E14ABABC0D4636B47CA20B"/>
  </w:style>
  <w:style w:type="paragraph" w:customStyle="1" w:styleId="229833FDD48B467F9DC6877312D805BC">
    <w:name w:val="229833FDD48B467F9DC6877312D805BC"/>
  </w:style>
  <w:style w:type="paragraph" w:customStyle="1" w:styleId="45D18884B54048E89A624BA14E972338">
    <w:name w:val="45D18884B54048E89A624BA14E972338"/>
  </w:style>
  <w:style w:type="paragraph" w:customStyle="1" w:styleId="26B3056E7F5248A3B7BB8D66075AFAF1">
    <w:name w:val="26B3056E7F5248A3B7BB8D66075AFAF1"/>
  </w:style>
  <w:style w:type="paragraph" w:customStyle="1" w:styleId="985E5BC849774F2B9409CE7D38653749">
    <w:name w:val="985E5BC849774F2B9409CE7D38653749"/>
  </w:style>
  <w:style w:type="paragraph" w:customStyle="1" w:styleId="B93A6AE3EFED4AC6A9E48113AA038FCD">
    <w:name w:val="B93A6AE3EFED4AC6A9E48113AA038FCD"/>
  </w:style>
  <w:style w:type="paragraph" w:customStyle="1" w:styleId="425A5A221BF14B70AF8A338CA387D0F4">
    <w:name w:val="425A5A221BF14B70AF8A338CA387D0F4"/>
  </w:style>
  <w:style w:type="paragraph" w:customStyle="1" w:styleId="B40F2EE93A0144FEBA99D66811F602A9">
    <w:name w:val="B40F2EE93A0144FEBA99D66811F602A9"/>
  </w:style>
  <w:style w:type="paragraph" w:customStyle="1" w:styleId="151903C04D8B4D4B8E5C0D56D458DFBD">
    <w:name w:val="151903C04D8B4D4B8E5C0D56D458DFBD"/>
  </w:style>
  <w:style w:type="paragraph" w:customStyle="1" w:styleId="7E8869AF645445D7A921FBDC43A19000">
    <w:name w:val="7E8869AF645445D7A921FBDC43A19000"/>
  </w:style>
  <w:style w:type="paragraph" w:customStyle="1" w:styleId="4689EFE758DE4BCE923770C37D73AE8C">
    <w:name w:val="4689EFE758DE4BCE923770C37D73AE8C"/>
  </w:style>
  <w:style w:type="paragraph" w:customStyle="1" w:styleId="8C08BE1B98B346EBA56000ED29BD3B60">
    <w:name w:val="8C08BE1B98B346EBA56000ED29BD3B60"/>
  </w:style>
  <w:style w:type="paragraph" w:customStyle="1" w:styleId="F6375824168543BDAC37F055B462083C">
    <w:name w:val="F6375824168543BDAC37F055B462083C"/>
  </w:style>
  <w:style w:type="paragraph" w:customStyle="1" w:styleId="9D4A62C04BB245C184A69672A8003452">
    <w:name w:val="9D4A62C04BB245C184A69672A8003452"/>
  </w:style>
  <w:style w:type="paragraph" w:customStyle="1" w:styleId="66E579F9864F425299CC665CF2C65D21">
    <w:name w:val="66E579F9864F425299CC665CF2C65D21"/>
  </w:style>
  <w:style w:type="paragraph" w:customStyle="1" w:styleId="1A0691939EE841A4A5387A3C0CFC8B32">
    <w:name w:val="1A0691939EE841A4A5387A3C0CFC8B32"/>
  </w:style>
  <w:style w:type="paragraph" w:customStyle="1" w:styleId="80EE4779A6AB4A61A46ED55F1CEA7771">
    <w:name w:val="80EE4779A6AB4A61A46ED55F1CEA77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7" ma:contentTypeDescription="Create a new document." ma:contentTypeScope="" ma:versionID="c6f9a84f66a9c8b9a21755b9ffafb945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27df39e3e7036dff54f89ddd5805ce72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9C251E-4DB8-43AF-9F3A-F3F4FB8A6E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09E66A-54FD-4B5E-B014-73214B6846F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68C2B3A-50F9-4381-8F76-67277993D23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Short essay outline</Template>
  <TotalTime>21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Martin</dc:creator>
  <cp:keywords/>
  <cp:lastModifiedBy>Philip Martin</cp:lastModifiedBy>
  <cp:revision>2</cp:revision>
  <dcterms:created xsi:type="dcterms:W3CDTF">2026-09-24T13:08:00Z</dcterms:created>
  <dcterms:modified xsi:type="dcterms:W3CDTF">2026-09-24T13:29:00Z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